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308BDA" w14:textId="3098EF60" w:rsidR="00B46725" w:rsidRPr="007B5BFF" w:rsidRDefault="00064644" w:rsidP="00B46725">
      <w:pPr>
        <w:pStyle w:val="Title"/>
      </w:pPr>
      <w:r>
        <w:t>Week 6 Assignment</w:t>
      </w:r>
    </w:p>
    <w:p w14:paraId="21720636" w14:textId="77777777" w:rsidR="00B46725" w:rsidRDefault="00B46725" w:rsidP="00B46725">
      <w:pPr>
        <w:pStyle w:val="ContactHeading"/>
      </w:pPr>
      <w:r>
        <w:t>By</w:t>
      </w:r>
    </w:p>
    <w:p w14:paraId="2E64FB31" w14:textId="74C6B227" w:rsidR="00B46725" w:rsidRDefault="00064644" w:rsidP="00B46725">
      <w:pPr>
        <w:pStyle w:val="ContactInfo"/>
      </w:pPr>
      <w:r>
        <w:t>Ujjwal Bhasin - 200389272</w:t>
      </w:r>
    </w:p>
    <w:p w14:paraId="73055BC4" w14:textId="6C2999BB" w:rsidR="003C1E78" w:rsidRDefault="00064644" w:rsidP="003C1E78">
      <w:pPr>
        <w:pStyle w:val="ContactInfo"/>
      </w:pPr>
      <w:r>
        <w:t>Relational Databases</w:t>
      </w:r>
    </w:p>
    <w:p w14:paraId="2F9E6DA8" w14:textId="2FF9D862" w:rsidR="003C1E78" w:rsidRDefault="00064644" w:rsidP="00064644">
      <w:pPr>
        <w:pStyle w:val="ContactInfo"/>
        <w:ind w:left="0"/>
      </w:pPr>
      <w:r>
        <w:lastRenderedPageBreak/>
        <w:t xml:space="preserve">Prof. </w:t>
      </w:r>
      <w:proofErr w:type="spellStart"/>
      <w:r>
        <w:t>Maziar</w:t>
      </w:r>
      <w:proofErr w:type="spellEnd"/>
      <w:r>
        <w:t xml:space="preserve"> </w:t>
      </w:r>
      <w:proofErr w:type="spellStart"/>
      <w:r>
        <w:t>Shajiri</w:t>
      </w:r>
      <w:proofErr w:type="spellEnd"/>
    </w:p>
    <w:p w14:paraId="1EEEFD3F" w14:textId="57C100B6" w:rsidR="00064644" w:rsidRDefault="00064644" w:rsidP="00064644">
      <w:pPr>
        <w:pStyle w:val="ContactInfo"/>
        <w:ind w:left="0"/>
      </w:pPr>
      <w:r>
        <w:t xml:space="preserve">1. Add ‘Bonus’ as the second column to your table. If customers have MasterCard the Bonus will be 100.00, and if they are using Visa the bonus will be 75.00. If they are using any other credit cards the bonus </w:t>
      </w:r>
      <w:proofErr w:type="gramStart"/>
      <w:r>
        <w:t>have</w:t>
      </w:r>
      <w:proofErr w:type="gramEnd"/>
      <w:r>
        <w:t xml:space="preserve"> to be zero.</w:t>
      </w:r>
    </w:p>
    <w:p w14:paraId="44F74108" w14:textId="3EDE7D9A" w:rsidR="009B0674" w:rsidRDefault="00064644">
      <w:r>
        <w:rPr>
          <w:noProof/>
        </w:rPr>
        <w:drawing>
          <wp:inline distT="0" distB="0" distL="0" distR="0" wp14:anchorId="76528D92" wp14:editId="3B737492">
            <wp:extent cx="6165850" cy="346829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2718" cy="3477780"/>
                    </a:xfrm>
                    <a:prstGeom prst="rect">
                      <a:avLst/>
                    </a:prstGeom>
                  </pic:spPr>
                </pic:pic>
              </a:graphicData>
            </a:graphic>
          </wp:inline>
        </w:drawing>
      </w:r>
    </w:p>
    <w:p w14:paraId="53EA2000" w14:textId="77777777" w:rsidR="00AD57D1" w:rsidRDefault="00064644">
      <w:r>
        <w:t>2.</w:t>
      </w:r>
      <w:r w:rsidR="00C3273C">
        <w:t xml:space="preserve"> </w:t>
      </w:r>
      <w:r w:rsidR="00C3273C">
        <w:t xml:space="preserve">We need to see all customer names (surnames) starting with ‘H’ with their IDs and bonuses. Sort the names alphabetically. </w:t>
      </w:r>
    </w:p>
    <w:p w14:paraId="78856192" w14:textId="57DA8D52" w:rsidR="00064644" w:rsidRDefault="00C3273C">
      <w:r>
        <w:rPr>
          <w:noProof/>
        </w:rPr>
        <w:lastRenderedPageBreak/>
        <w:drawing>
          <wp:inline distT="0" distB="0" distL="0" distR="0" wp14:anchorId="11D6338A" wp14:editId="2F42D7BD">
            <wp:extent cx="6191250" cy="348257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1250" cy="3482578"/>
                    </a:xfrm>
                    <a:prstGeom prst="rect">
                      <a:avLst/>
                    </a:prstGeom>
                  </pic:spPr>
                </pic:pic>
              </a:graphicData>
            </a:graphic>
          </wp:inline>
        </w:drawing>
      </w:r>
    </w:p>
    <w:p w14:paraId="766C5D26" w14:textId="1B00212C" w:rsidR="00AD57D1" w:rsidRDefault="00AD57D1">
      <w:r>
        <w:rPr>
          <w:noProof/>
        </w:rPr>
        <w:drawing>
          <wp:inline distT="0" distB="0" distL="0" distR="0" wp14:anchorId="52D9B4D0" wp14:editId="5F42A6A6">
            <wp:extent cx="61976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2960" cy="3494790"/>
                    </a:xfrm>
                    <a:prstGeom prst="rect">
                      <a:avLst/>
                    </a:prstGeom>
                  </pic:spPr>
                </pic:pic>
              </a:graphicData>
            </a:graphic>
          </wp:inline>
        </w:drawing>
      </w:r>
    </w:p>
    <w:p w14:paraId="6F0559EA" w14:textId="34365FE7" w:rsidR="00AD57D1" w:rsidRDefault="00AD57D1"/>
    <w:p w14:paraId="2509E7A7" w14:textId="0808B721" w:rsidR="00AD57D1" w:rsidRDefault="00AD57D1"/>
    <w:p w14:paraId="51662F13" w14:textId="5828CDAF" w:rsidR="00AD57D1" w:rsidRDefault="00AD57D1"/>
    <w:p w14:paraId="30678DFD" w14:textId="0FBEED78" w:rsidR="00AD57D1" w:rsidRDefault="00AD57D1"/>
    <w:p w14:paraId="2AA8BDCE" w14:textId="092CCA7E" w:rsidR="00AD57D1" w:rsidRDefault="00AD57D1">
      <w:r>
        <w:t>3.</w:t>
      </w:r>
      <w:r w:rsidR="003E1E2B" w:rsidRPr="003E1E2B">
        <w:t xml:space="preserve"> </w:t>
      </w:r>
      <w:r w:rsidR="003E1E2B">
        <w:t>Write a query to calculate and present the sum of amounts of bonuses of Visa and MasterCard holders.</w:t>
      </w:r>
    </w:p>
    <w:p w14:paraId="1660E724" w14:textId="4E5A2B97" w:rsidR="003E1E2B" w:rsidRDefault="003E1E2B">
      <w:r>
        <w:rPr>
          <w:noProof/>
        </w:rPr>
        <w:drawing>
          <wp:inline distT="0" distB="0" distL="0" distR="0" wp14:anchorId="606C54B6" wp14:editId="0FC9DE19">
            <wp:extent cx="6096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5276" cy="3434218"/>
                    </a:xfrm>
                    <a:prstGeom prst="rect">
                      <a:avLst/>
                    </a:prstGeom>
                  </pic:spPr>
                </pic:pic>
              </a:graphicData>
            </a:graphic>
          </wp:inline>
        </w:drawing>
      </w:r>
    </w:p>
    <w:p w14:paraId="744716C5" w14:textId="54BC81AB" w:rsidR="003E1E2B" w:rsidRDefault="003E1E2B"/>
    <w:p w14:paraId="5EC75563" w14:textId="4D43A484" w:rsidR="003E1E2B" w:rsidRDefault="003E1E2B">
      <w:r>
        <w:t xml:space="preserve">4. </w:t>
      </w:r>
      <w:r>
        <w:t>- Write a query to show how many users have MasterCard and how many are using Visa cards.</w:t>
      </w:r>
    </w:p>
    <w:p w14:paraId="370B27B5" w14:textId="0B49DC04" w:rsidR="003E1E2B" w:rsidRDefault="003E1E2B">
      <w:r>
        <w:rPr>
          <w:noProof/>
        </w:rPr>
        <w:lastRenderedPageBreak/>
        <w:drawing>
          <wp:inline distT="0" distB="0" distL="0" distR="0" wp14:anchorId="2A60412F" wp14:editId="69415AEB">
            <wp:extent cx="6051550" cy="3403997"/>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1550" cy="3403997"/>
                    </a:xfrm>
                    <a:prstGeom prst="rect">
                      <a:avLst/>
                    </a:prstGeom>
                  </pic:spPr>
                </pic:pic>
              </a:graphicData>
            </a:graphic>
          </wp:inline>
        </w:drawing>
      </w:r>
    </w:p>
    <w:p w14:paraId="2B8A357C" w14:textId="7CF0B7E5" w:rsidR="003E1E2B" w:rsidRDefault="003E1E2B"/>
    <w:p w14:paraId="17BB2F86" w14:textId="264B319D" w:rsidR="007C7A61" w:rsidRDefault="003E1E2B" w:rsidP="007C7A61">
      <w:r>
        <w:t>5.</w:t>
      </w:r>
      <w:r w:rsidR="007C7A61">
        <w:t xml:space="preserve"> </w:t>
      </w:r>
      <w:r w:rsidR="007C7A61">
        <w:t>How many names (</w:t>
      </w:r>
      <w:proofErr w:type="spellStart"/>
      <w:r w:rsidR="007C7A61">
        <w:t>givenname</w:t>
      </w:r>
      <w:proofErr w:type="spellEnd"/>
      <w:r w:rsidR="007C7A61">
        <w:t>) are in customer’s table?</w:t>
      </w:r>
    </w:p>
    <w:p w14:paraId="2DBB2B1A" w14:textId="574DF4CE" w:rsidR="007C7A61" w:rsidRDefault="007C7A61" w:rsidP="007C7A61">
      <w:r>
        <w:rPr>
          <w:noProof/>
        </w:rPr>
        <w:drawing>
          <wp:inline distT="0" distB="0" distL="0" distR="0" wp14:anchorId="64B562D1" wp14:editId="47ADFCA6">
            <wp:extent cx="5994400" cy="3371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0914" cy="3375514"/>
                    </a:xfrm>
                    <a:prstGeom prst="rect">
                      <a:avLst/>
                    </a:prstGeom>
                  </pic:spPr>
                </pic:pic>
              </a:graphicData>
            </a:graphic>
          </wp:inline>
        </w:drawing>
      </w:r>
      <w:bookmarkStart w:id="0" w:name="_GoBack"/>
      <w:bookmarkEnd w:id="0"/>
    </w:p>
    <w:p w14:paraId="39CBD589" w14:textId="32AAEFB5" w:rsidR="003E1E2B" w:rsidRDefault="003E1E2B"/>
    <w:sectPr w:rsidR="003E1E2B" w:rsidSect="009B0674">
      <w:footerReference w:type="default" r:id="rId13"/>
      <w:headerReference w:type="first" r:id="rId14"/>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2B54E" w14:textId="77777777" w:rsidR="00D539DE" w:rsidRDefault="00D539DE">
      <w:pPr>
        <w:spacing w:line="240" w:lineRule="auto"/>
      </w:pPr>
      <w:r>
        <w:separator/>
      </w:r>
    </w:p>
  </w:endnote>
  <w:endnote w:type="continuationSeparator" w:id="0">
    <w:p w14:paraId="318E251E" w14:textId="77777777" w:rsidR="00D539DE" w:rsidRDefault="00D539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EndPr/>
    <w:sdtContent>
      <w:p w14:paraId="6D18FB93" w14:textId="77777777" w:rsidR="00190922" w:rsidRPr="00190922" w:rsidRDefault="00190922" w:rsidP="00190922">
        <w:pPr>
          <w:pStyle w:val="Footer"/>
        </w:pPr>
        <w:r w:rsidRPr="00190922">
          <w:fldChar w:fldCharType="begin"/>
        </w:r>
        <w:r w:rsidRPr="00190922">
          <w:instrText xml:space="preserve"> PAGE   \* MERGEFORMAT </w:instrText>
        </w:r>
        <w:r w:rsidRPr="00190922">
          <w:fldChar w:fldCharType="separate"/>
        </w:r>
        <w:r w:rsidR="007A0A5B">
          <w:rPr>
            <w:noProof/>
          </w:rPr>
          <w:t>1</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7ED6C" w14:textId="77777777" w:rsidR="00D539DE" w:rsidRDefault="00D539DE">
      <w:pPr>
        <w:spacing w:line="240" w:lineRule="auto"/>
      </w:pPr>
      <w:r>
        <w:separator/>
      </w:r>
    </w:p>
  </w:footnote>
  <w:footnote w:type="continuationSeparator" w:id="0">
    <w:p w14:paraId="47383439" w14:textId="77777777" w:rsidR="00D539DE" w:rsidRDefault="00D539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146A4" w14:textId="77777777" w:rsidR="00430D21" w:rsidRDefault="00430D21">
    <w:pPr>
      <w:pStyle w:val="Header"/>
    </w:pPr>
    <w:r>
      <w:rPr>
        <w:noProof/>
        <w:lang w:eastAsia="en-US"/>
      </w:rPr>
      <w:drawing>
        <wp:anchor distT="0" distB="0" distL="114300" distR="114300" simplePos="0" relativeHeight="251659264" behindDoc="1" locked="0" layoutInCell="1" allowOverlap="1" wp14:anchorId="43270180" wp14:editId="4A7163FD">
          <wp:simplePos x="0" y="0"/>
          <wp:positionH relativeFrom="page">
            <wp:align>left</wp:align>
          </wp:positionH>
          <wp:positionV relativeFrom="page">
            <wp:posOffset>320040</wp:posOffset>
          </wp:positionV>
          <wp:extent cx="5129784" cy="7397496"/>
          <wp:effectExtent l="19050" t="0" r="13970" b="3023235"/>
          <wp:wrapNone/>
          <wp:docPr id="8" name="Picture 8"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34ABF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10"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0"/>
  </w:num>
  <w:num w:numId="5">
    <w:abstractNumId w:val="12"/>
  </w:num>
  <w:num w:numId="6">
    <w:abstractNumId w:val="13"/>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44"/>
    <w:rsid w:val="00016917"/>
    <w:rsid w:val="000228C0"/>
    <w:rsid w:val="00064644"/>
    <w:rsid w:val="00122300"/>
    <w:rsid w:val="00164D64"/>
    <w:rsid w:val="001668E8"/>
    <w:rsid w:val="00190922"/>
    <w:rsid w:val="00192BA9"/>
    <w:rsid w:val="001C30B8"/>
    <w:rsid w:val="002D6D73"/>
    <w:rsid w:val="002F1C41"/>
    <w:rsid w:val="003C1E78"/>
    <w:rsid w:val="003E1CD2"/>
    <w:rsid w:val="003E1E2B"/>
    <w:rsid w:val="00430D21"/>
    <w:rsid w:val="0047082C"/>
    <w:rsid w:val="00492067"/>
    <w:rsid w:val="00541D83"/>
    <w:rsid w:val="00566A88"/>
    <w:rsid w:val="006C287D"/>
    <w:rsid w:val="006E4ED3"/>
    <w:rsid w:val="00712D08"/>
    <w:rsid w:val="00717041"/>
    <w:rsid w:val="00776ECC"/>
    <w:rsid w:val="007A0A5B"/>
    <w:rsid w:val="007B00EB"/>
    <w:rsid w:val="007B5BFF"/>
    <w:rsid w:val="007C7A61"/>
    <w:rsid w:val="00882E6A"/>
    <w:rsid w:val="009466EC"/>
    <w:rsid w:val="009B0674"/>
    <w:rsid w:val="00AA480C"/>
    <w:rsid w:val="00AD57D1"/>
    <w:rsid w:val="00B46725"/>
    <w:rsid w:val="00C3273C"/>
    <w:rsid w:val="00D539DE"/>
    <w:rsid w:val="00E650A7"/>
    <w:rsid w:val="00EF74E1"/>
    <w:rsid w:val="00F72A56"/>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A3E727"/>
  <w15:chartTrackingRefBased/>
  <w15:docId w15:val="{BF6775BC-46DA-4385-861E-0617717DF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semiHidden/>
    <w:unhideWhenUsed/>
    <w:rsid w:val="00F72A56"/>
    <w:rPr>
      <w:color w:val="5A1E34" w:themeColor="accent1"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2897366">
      <w:bodyDiv w:val="1"/>
      <w:marLeft w:val="0"/>
      <w:marRight w:val="0"/>
      <w:marTop w:val="0"/>
      <w:marBottom w:val="0"/>
      <w:divBdr>
        <w:top w:val="none" w:sz="0" w:space="0" w:color="auto"/>
        <w:left w:val="none" w:sz="0" w:space="0" w:color="auto"/>
        <w:bottom w:val="none" w:sz="0" w:space="0" w:color="auto"/>
        <w:right w:val="none" w:sz="0" w:space="0" w:color="auto"/>
      </w:divBdr>
    </w:div>
    <w:div w:id="179051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jjwa\AppData\Local\Packages\Microsoft.Office.Desktop_8wekyb3d8bbwe\LocalCache\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Student report</Template>
  <TotalTime>21</TotalTime>
  <Pages>5</Pages>
  <Words>106</Words>
  <Characters>606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Ujjwal Bhasin</dc:creator>
  <cp:lastModifiedBy>Ujjwal Bhasin</cp:lastModifiedBy>
  <cp:revision>2</cp:revision>
  <dcterms:created xsi:type="dcterms:W3CDTF">2018-06-16T08:31:00Z</dcterms:created>
  <dcterms:modified xsi:type="dcterms:W3CDTF">2018-06-17T23:39:00Z</dcterms:modified>
  <cp:contentStatus/>
</cp:coreProperties>
</file>